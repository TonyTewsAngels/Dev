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b/>
          <w:sz w:val="72"/>
          <w:szCs w:val="72"/>
        </w:rPr>
      </w:pPr>
      <w:proofErr w:type="gramStart"/>
      <w:r>
        <w:rPr>
          <w:rFonts w:ascii="Arial" w:hAnsi="Arial" w:cs="Arial"/>
          <w:b/>
          <w:sz w:val="72"/>
          <w:szCs w:val="72"/>
        </w:rPr>
        <w:t>s</w:t>
      </w:r>
      <w:proofErr w:type="gramEnd"/>
      <w:r>
        <w:rPr>
          <w:rFonts w:ascii="Arial" w:hAnsi="Arial" w:cs="Arial"/>
          <w:b/>
          <w:sz w:val="72"/>
          <w:szCs w:val="72"/>
        </w:rPr>
        <w:t xml:space="preserve"> o f </w:t>
      </w:r>
      <w:proofErr w:type="spellStart"/>
      <w:r>
        <w:rPr>
          <w:rFonts w:ascii="Arial" w:hAnsi="Arial" w:cs="Arial"/>
          <w:b/>
          <w:sz w:val="72"/>
          <w:szCs w:val="72"/>
        </w:rPr>
        <w:t>i</w:t>
      </w:r>
      <w:proofErr w:type="spellEnd"/>
      <w:r>
        <w:rPr>
          <w:rFonts w:ascii="Arial" w:hAnsi="Arial" w:cs="Arial"/>
          <w:b/>
          <w:sz w:val="72"/>
          <w:szCs w:val="72"/>
        </w:rPr>
        <w:t xml:space="preserve"> a</w:t>
      </w:r>
    </w:p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b/>
          <w:sz w:val="96"/>
          <w:szCs w:val="96"/>
        </w:rPr>
      </w:pPr>
    </w:p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b/>
          <w:sz w:val="96"/>
          <w:szCs w:val="96"/>
          <w:u w:val="single"/>
        </w:rPr>
      </w:pPr>
      <w:r>
        <w:rPr>
          <w:rFonts w:ascii="Arial" w:hAnsi="Arial" w:cs="Arial"/>
          <w:b/>
          <w:sz w:val="96"/>
          <w:szCs w:val="96"/>
          <w:u w:val="single"/>
        </w:rPr>
        <w:t>GUI &amp; Design</w:t>
      </w:r>
    </w:p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i/>
          <w:sz w:val="48"/>
          <w:szCs w:val="48"/>
        </w:rPr>
      </w:pPr>
      <w:r>
        <w:rPr>
          <w:rFonts w:ascii="Arial" w:hAnsi="Arial" w:cs="Arial"/>
          <w:i/>
          <w:sz w:val="48"/>
          <w:szCs w:val="48"/>
        </w:rPr>
        <w:t>End of Iteration 1 – GUI &amp; Design</w:t>
      </w:r>
    </w:p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  <w:br w:type="page"/>
      </w:r>
      <w:r>
        <w:rPr>
          <w:rFonts w:ascii="Arial" w:hAnsi="Arial" w:cs="Arial"/>
          <w:b/>
          <w:sz w:val="48"/>
          <w:szCs w:val="48"/>
          <w:u w:val="single"/>
        </w:rPr>
        <w:lastRenderedPageBreak/>
        <w:t xml:space="preserve">Document Control </w:t>
      </w:r>
    </w:p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b/>
          <w:sz w:val="48"/>
          <w:szCs w:val="48"/>
          <w:u w:val="single"/>
        </w:rPr>
      </w:pPr>
    </w:p>
    <w:tbl>
      <w:tblPr>
        <w:tblStyle w:val="TableGrid"/>
        <w:tblW w:w="9617" w:type="dxa"/>
        <w:jc w:val="center"/>
        <w:tblLook w:val="04A0" w:firstRow="1" w:lastRow="0" w:firstColumn="1" w:lastColumn="0" w:noHBand="0" w:noVBand="1"/>
      </w:tblPr>
      <w:tblGrid>
        <w:gridCol w:w="2258"/>
        <w:gridCol w:w="1560"/>
        <w:gridCol w:w="5799"/>
      </w:tblGrid>
      <w:tr w:rsidR="000C279D" w:rsidTr="000C279D">
        <w:trPr>
          <w:trHeight w:val="412"/>
          <w:jc w:val="center"/>
        </w:trPr>
        <w:tc>
          <w:tcPr>
            <w:tcW w:w="2258" w:type="dxa"/>
            <w:shd w:val="clear" w:color="auto" w:fill="A6A6A6" w:themeFill="background1" w:themeFillShade="A6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Editor</w:t>
            </w:r>
          </w:p>
        </w:tc>
        <w:tc>
          <w:tcPr>
            <w:tcW w:w="1560" w:type="dxa"/>
            <w:shd w:val="clear" w:color="auto" w:fill="A6A6A6" w:themeFill="background1" w:themeFillShade="A6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Date</w:t>
            </w:r>
          </w:p>
        </w:tc>
        <w:tc>
          <w:tcPr>
            <w:tcW w:w="5799" w:type="dxa"/>
            <w:shd w:val="clear" w:color="auto" w:fill="A6A6A6" w:themeFill="background1" w:themeFillShade="A6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Update</w:t>
            </w:r>
          </w:p>
        </w:tc>
      </w:tr>
      <w:tr w:rsidR="000C279D" w:rsidTr="000C279D">
        <w:trPr>
          <w:trHeight w:val="412"/>
          <w:jc w:val="center"/>
        </w:trPr>
        <w:tc>
          <w:tcPr>
            <w:tcW w:w="2258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Lewis Thresh</w:t>
            </w:r>
          </w:p>
        </w:tc>
        <w:tc>
          <w:tcPr>
            <w:tcW w:w="1560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11/03/2015</w:t>
            </w:r>
          </w:p>
        </w:tc>
        <w:tc>
          <w:tcPr>
            <w:tcW w:w="5799" w:type="dxa"/>
          </w:tcPr>
          <w:p w:rsidR="000C279D" w:rsidRDefault="000C279D" w:rsidP="009A4380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Created and </w:t>
            </w:r>
            <w:r w:rsidR="009A4380">
              <w:rPr>
                <w:rFonts w:ascii="Arial" w:hAnsi="Arial" w:cs="Arial"/>
                <w:b/>
                <w:sz w:val="24"/>
                <w:szCs w:val="24"/>
              </w:rPr>
              <w:t>wrote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document</w:t>
            </w:r>
            <w:r w:rsidR="009A4380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C279D" w:rsidTr="000C279D">
        <w:trPr>
          <w:trHeight w:val="412"/>
          <w:jc w:val="center"/>
        </w:trPr>
        <w:tc>
          <w:tcPr>
            <w:tcW w:w="2258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799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C279D" w:rsidTr="000C279D">
        <w:trPr>
          <w:trHeight w:val="438"/>
          <w:jc w:val="center"/>
        </w:trPr>
        <w:tc>
          <w:tcPr>
            <w:tcW w:w="2258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560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5799" w:type="dxa"/>
          </w:tcPr>
          <w:p w:rsidR="000C279D" w:rsidRDefault="000C279D" w:rsidP="000C279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0C279D" w:rsidRDefault="000C279D" w:rsidP="000C279D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br w:type="page"/>
      </w:r>
    </w:p>
    <w:p w:rsidR="000C279D" w:rsidRDefault="000C279D" w:rsidP="000C279D">
      <w:pPr>
        <w:spacing w:after="0" w:line="240" w:lineRule="auto"/>
        <w:jc w:val="center"/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lastRenderedPageBreak/>
        <w:t>Table of Contents</w:t>
      </w:r>
    </w:p>
    <w:p w:rsidR="000C279D" w:rsidRPr="00DB3CC4" w:rsidRDefault="000C279D" w:rsidP="000C279D">
      <w:pPr>
        <w:spacing w:after="0" w:line="240" w:lineRule="auto"/>
        <w:jc w:val="center"/>
        <w:rPr>
          <w:rFonts w:ascii="Arial" w:hAnsi="Arial" w:cs="Arial"/>
          <w:b/>
          <w:sz w:val="40"/>
          <w:szCs w:val="40"/>
          <w:u w:val="single"/>
        </w:rPr>
      </w:pPr>
    </w:p>
    <w:p w:rsidR="00724E37" w:rsidRDefault="000C279D">
      <w:pPr>
        <w:pStyle w:val="TOC1"/>
        <w:tabs>
          <w:tab w:val="left" w:pos="680"/>
          <w:tab w:val="right" w:pos="9016"/>
        </w:tabs>
        <w:rPr>
          <w:rFonts w:asciiTheme="minorHAnsi" w:eastAsiaTheme="minorEastAsia" w:hAnsiTheme="minorHAnsi"/>
          <w:b w:val="0"/>
          <w:noProof/>
          <w:sz w:val="22"/>
          <w:lang w:eastAsia="en-GB"/>
        </w:rPr>
      </w:pPr>
      <w:r>
        <w:rPr>
          <w:rFonts w:cs="Arial"/>
          <w:b w:val="0"/>
          <w:sz w:val="48"/>
          <w:szCs w:val="48"/>
          <w:u w:val="single"/>
        </w:rPr>
        <w:fldChar w:fldCharType="begin"/>
      </w:r>
      <w:r>
        <w:rPr>
          <w:rFonts w:cs="Arial"/>
          <w:b w:val="0"/>
          <w:sz w:val="48"/>
          <w:szCs w:val="48"/>
          <w:u w:val="single"/>
        </w:rPr>
        <w:instrText xml:space="preserve"> TOC \o "1-3" \h \z \u </w:instrText>
      </w:r>
      <w:r>
        <w:rPr>
          <w:rFonts w:cs="Arial"/>
          <w:b w:val="0"/>
          <w:sz w:val="48"/>
          <w:szCs w:val="48"/>
          <w:u w:val="single"/>
        </w:rPr>
        <w:fldChar w:fldCharType="separate"/>
      </w:r>
      <w:hyperlink w:anchor="_Toc413860227" w:history="1">
        <w:r w:rsidR="00724E37" w:rsidRPr="00A46F50">
          <w:rPr>
            <w:rStyle w:val="Hyperlink"/>
            <w:noProof/>
          </w:rPr>
          <w:t>1.</w:t>
        </w:r>
        <w:r w:rsidR="00724E37">
          <w:rPr>
            <w:rFonts w:asciiTheme="minorHAnsi" w:eastAsiaTheme="minorEastAsia" w:hAnsiTheme="minorHAnsi"/>
            <w:b w:val="0"/>
            <w:noProof/>
            <w:sz w:val="22"/>
            <w:lang w:eastAsia="en-GB"/>
          </w:rPr>
          <w:tab/>
        </w:r>
        <w:r w:rsidR="00724E37" w:rsidRPr="00A46F50">
          <w:rPr>
            <w:rStyle w:val="Hyperlink"/>
            <w:noProof/>
          </w:rPr>
          <w:t>Summery</w:t>
        </w:r>
        <w:r w:rsidR="00724E37">
          <w:rPr>
            <w:noProof/>
            <w:webHidden/>
          </w:rPr>
          <w:tab/>
        </w:r>
        <w:r w:rsidR="00724E37">
          <w:rPr>
            <w:noProof/>
            <w:webHidden/>
          </w:rPr>
          <w:fldChar w:fldCharType="begin"/>
        </w:r>
        <w:r w:rsidR="00724E37">
          <w:rPr>
            <w:noProof/>
            <w:webHidden/>
          </w:rPr>
          <w:instrText xml:space="preserve"> PAGEREF _Toc413860227 \h </w:instrText>
        </w:r>
        <w:r w:rsidR="00724E37">
          <w:rPr>
            <w:noProof/>
            <w:webHidden/>
          </w:rPr>
        </w:r>
        <w:r w:rsidR="00724E37">
          <w:rPr>
            <w:noProof/>
            <w:webHidden/>
          </w:rPr>
          <w:fldChar w:fldCharType="separate"/>
        </w:r>
        <w:r w:rsidR="00724E37">
          <w:rPr>
            <w:noProof/>
            <w:webHidden/>
          </w:rPr>
          <w:t>4</w:t>
        </w:r>
        <w:r w:rsidR="00724E37">
          <w:rPr>
            <w:noProof/>
            <w:webHidden/>
          </w:rPr>
          <w:fldChar w:fldCharType="end"/>
        </w:r>
      </w:hyperlink>
    </w:p>
    <w:p w:rsidR="00724E37" w:rsidRDefault="00724E37">
      <w:pPr>
        <w:pStyle w:val="TOC1"/>
        <w:tabs>
          <w:tab w:val="left" w:pos="680"/>
          <w:tab w:val="right" w:pos="9016"/>
        </w:tabs>
        <w:rPr>
          <w:rFonts w:asciiTheme="minorHAnsi" w:eastAsiaTheme="minorEastAsia" w:hAnsiTheme="minorHAnsi"/>
          <w:b w:val="0"/>
          <w:noProof/>
          <w:sz w:val="22"/>
          <w:lang w:eastAsia="en-GB"/>
        </w:rPr>
      </w:pPr>
      <w:hyperlink w:anchor="_Toc413860228" w:history="1">
        <w:r w:rsidRPr="00A46F5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n-GB"/>
          </w:rPr>
          <w:tab/>
        </w:r>
        <w:r w:rsidRPr="00A46F50">
          <w:rPr>
            <w:rStyle w:val="Hyperlink"/>
            <w:noProof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_Toc413860228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4E37" w:rsidRDefault="00724E37">
      <w:pPr>
        <w:pStyle w:val="TOC2"/>
        <w:tabs>
          <w:tab w:val="left" w:pos="1100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en-GB"/>
        </w:rPr>
      </w:pPr>
      <w:hyperlink w:anchor="_Toc413860229" w:history="1">
        <w:r w:rsidRPr="00A46F50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/>
            <w:b w:val="0"/>
            <w:i w:val="0"/>
            <w:noProof/>
            <w:sz w:val="22"/>
            <w:lang w:eastAsia="en-GB"/>
          </w:rPr>
          <w:tab/>
        </w:r>
        <w:r w:rsidRPr="00A46F50">
          <w:rPr>
            <w:rStyle w:val="Hyperlink"/>
            <w:noProof/>
          </w:rPr>
          <w:t>Initial Wireframes (LearnEasy)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_Toc413860229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24E37" w:rsidRDefault="00724E37">
      <w:pPr>
        <w:pStyle w:val="TOC2"/>
        <w:tabs>
          <w:tab w:val="left" w:pos="1320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en-GB"/>
        </w:rPr>
      </w:pPr>
      <w:hyperlink w:anchor="_Toc413860230" w:history="1">
        <w:r w:rsidRPr="00A46F50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/>
            <w:b w:val="0"/>
            <w:i w:val="0"/>
            <w:noProof/>
            <w:sz w:val="22"/>
            <w:lang w:eastAsia="en-GB"/>
          </w:rPr>
          <w:tab/>
        </w:r>
        <w:r w:rsidRPr="00A46F50">
          <w:rPr>
            <w:rStyle w:val="Hyperlink"/>
            <w:noProof/>
          </w:rPr>
          <w:t>Prototypes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_Toc413860230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4E37" w:rsidRDefault="00724E37">
      <w:pPr>
        <w:pStyle w:val="TOC2"/>
        <w:tabs>
          <w:tab w:val="left" w:pos="1320"/>
        </w:tabs>
        <w:rPr>
          <w:rFonts w:asciiTheme="minorHAnsi" w:eastAsiaTheme="minorEastAsia" w:hAnsiTheme="minorHAnsi"/>
          <w:b w:val="0"/>
          <w:i w:val="0"/>
          <w:noProof/>
          <w:sz w:val="22"/>
          <w:lang w:eastAsia="en-GB"/>
        </w:rPr>
      </w:pPr>
      <w:hyperlink w:anchor="_Toc413860231" w:history="1">
        <w:r w:rsidRPr="00A46F50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/>
            <w:b w:val="0"/>
            <w:i w:val="0"/>
            <w:noProof/>
            <w:sz w:val="22"/>
            <w:lang w:eastAsia="en-GB"/>
          </w:rPr>
          <w:tab/>
        </w:r>
        <w:r w:rsidRPr="00A46F50">
          <w:rPr>
            <w:rStyle w:val="Hyperlink"/>
            <w:noProof/>
          </w:rPr>
          <w:t>Iteration 1 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_Toc413860231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4E37" w:rsidRDefault="00724E37">
      <w:pPr>
        <w:pStyle w:val="TOC1"/>
        <w:tabs>
          <w:tab w:val="left" w:pos="680"/>
          <w:tab w:val="right" w:pos="9016"/>
        </w:tabs>
        <w:rPr>
          <w:rFonts w:asciiTheme="minorHAnsi" w:eastAsiaTheme="minorEastAsia" w:hAnsiTheme="minorHAnsi"/>
          <w:b w:val="0"/>
          <w:noProof/>
          <w:sz w:val="22"/>
          <w:lang w:eastAsia="en-GB"/>
        </w:rPr>
      </w:pPr>
      <w:hyperlink w:anchor="_Toc413860232" w:history="1">
        <w:r w:rsidRPr="00A46F5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n-GB"/>
          </w:rPr>
          <w:tab/>
        </w:r>
        <w:r w:rsidRPr="00A46F50">
          <w:rPr>
            <w:rStyle w:val="Hyperlink"/>
            <w:noProof/>
          </w:rPr>
          <w:t>Logos Versions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_Toc413860232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4E37" w:rsidRDefault="00724E37">
      <w:pPr>
        <w:pStyle w:val="TOC1"/>
        <w:tabs>
          <w:tab w:val="left" w:pos="680"/>
          <w:tab w:val="right" w:pos="9016"/>
        </w:tabs>
        <w:rPr>
          <w:rFonts w:asciiTheme="minorHAnsi" w:eastAsiaTheme="minorEastAsia" w:hAnsiTheme="minorHAnsi"/>
          <w:b w:val="0"/>
          <w:noProof/>
          <w:sz w:val="22"/>
          <w:lang w:eastAsia="en-GB"/>
        </w:rPr>
      </w:pPr>
      <w:hyperlink w:anchor="_Toc413860233" w:history="1">
        <w:r w:rsidRPr="00A46F5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n-GB"/>
          </w:rPr>
          <w:tab/>
        </w:r>
        <w:r w:rsidRPr="00A46F50">
          <w:rPr>
            <w:rStyle w:val="Hyperlink"/>
            <w:noProof/>
          </w:rPr>
          <w:t>Company Logo Versions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_Toc413860233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0C279D" w:rsidRDefault="000C279D" w:rsidP="000C279D">
      <w:pPr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fldChar w:fldCharType="end"/>
      </w:r>
    </w:p>
    <w:p w:rsidR="00914C94" w:rsidRPr="000C279D" w:rsidRDefault="000C279D" w:rsidP="00914C94">
      <w:pPr>
        <w:rPr>
          <w:rFonts w:ascii="Arial" w:hAnsi="Arial" w:cs="Arial"/>
          <w:b/>
          <w:sz w:val="48"/>
          <w:szCs w:val="48"/>
          <w:u w:val="single"/>
        </w:rPr>
      </w:pPr>
      <w:r>
        <w:rPr>
          <w:rFonts w:ascii="Arial" w:hAnsi="Arial" w:cs="Arial"/>
          <w:b/>
          <w:sz w:val="48"/>
          <w:szCs w:val="48"/>
          <w:u w:val="single"/>
        </w:rPr>
        <w:br w:type="page"/>
      </w:r>
    </w:p>
    <w:p w:rsidR="00914C94" w:rsidRDefault="00914C94" w:rsidP="00914C94">
      <w:pPr>
        <w:pStyle w:val="Heading1"/>
      </w:pPr>
      <w:bookmarkStart w:id="1" w:name="_Toc413860227"/>
      <w:r>
        <w:lastRenderedPageBreak/>
        <w:t>Summery</w:t>
      </w:r>
      <w:bookmarkEnd w:id="1"/>
    </w:p>
    <w:p w:rsidR="00914C94" w:rsidRDefault="00914C94" w:rsidP="00914C94"/>
    <w:p w:rsidR="00914C94" w:rsidRDefault="00914C94" w:rsidP="00914C94">
      <w:r>
        <w:t>For iteration 1 we have produced a simple GUI for our LearnEasy application, an application logo for both TeachEasy and LearnEasy and our company logo.</w:t>
      </w:r>
      <w:r w:rsidR="000C279D">
        <w:t xml:space="preserve"> This document shows the evolution of each one of these so far.</w:t>
      </w:r>
    </w:p>
    <w:p w:rsidR="00914C94" w:rsidRDefault="00914C94" w:rsidP="00914C94">
      <w:pPr>
        <w:pStyle w:val="Heading1"/>
      </w:pPr>
      <w:bookmarkStart w:id="2" w:name="_Toc413860228"/>
      <w:r>
        <w:t>GUI</w:t>
      </w:r>
      <w:bookmarkEnd w:id="2"/>
    </w:p>
    <w:p w:rsidR="00914C94" w:rsidRDefault="00914C94" w:rsidP="00914C94"/>
    <w:p w:rsidR="00914C94" w:rsidRPr="00655551" w:rsidRDefault="00914C94" w:rsidP="00BF6D6D">
      <w:pPr>
        <w:pStyle w:val="Heading2"/>
      </w:pPr>
      <w:bookmarkStart w:id="3" w:name="_Toc413860229"/>
      <w:r w:rsidRPr="00655551">
        <w:t>Initial Wireframe</w:t>
      </w:r>
      <w:r w:rsidR="00655551" w:rsidRPr="00655551">
        <w:t>s</w:t>
      </w:r>
      <w:r w:rsidR="00655551">
        <w:t xml:space="preserve"> (LearnEasy)</w:t>
      </w:r>
      <w:bookmarkEnd w:id="3"/>
    </w:p>
    <w:p w:rsidR="00914C94" w:rsidRDefault="00655551" w:rsidP="00914C9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154EA8" wp14:editId="05774CC4">
                <wp:simplePos x="0" y="0"/>
                <wp:positionH relativeFrom="column">
                  <wp:posOffset>1295400</wp:posOffset>
                </wp:positionH>
                <wp:positionV relativeFrom="paragraph">
                  <wp:posOffset>3360420</wp:posOffset>
                </wp:positionV>
                <wp:extent cx="2771775" cy="29527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4380" w:rsidRDefault="009A4380">
                            <w:r>
                              <w:t>Figure 1 – Initial TeachEasy wireframe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2pt;margin-top:264.6pt;width:218.2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" filled="f" stroked="f">
                <v:textbox>
                  <w:txbxContent>
                    <w:p w:rsidR="009A4380" w:rsidRDefault="009A4380">
                      <w:r>
                        <w:t>Figure 1 – Initial TeachEasy wireframe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4CC8A47D" wp14:editId="485B2C79">
            <wp:extent cx="5724525" cy="3448050"/>
            <wp:effectExtent l="0" t="0" r="9525" b="0"/>
            <wp:docPr id="1" name="Picture 1" descr="\\userfs\lt669\w2k\Desktop\SWENG - GUI Handin\Initial Home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userfs\lt669\w2k\Desktop\SWENG - GUI Handin\Initial Home Wirefra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51" w:rsidRPr="00914C94" w:rsidRDefault="00655551" w:rsidP="00914C94"/>
    <w:p w:rsidR="00914C94" w:rsidRDefault="00655551" w:rsidP="00914C94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C5E85C" wp14:editId="7F6FF96B">
                <wp:simplePos x="0" y="0"/>
                <wp:positionH relativeFrom="column">
                  <wp:posOffset>1333500</wp:posOffset>
                </wp:positionH>
                <wp:positionV relativeFrom="paragraph">
                  <wp:posOffset>3219450</wp:posOffset>
                </wp:positionV>
                <wp:extent cx="2771775" cy="29527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4380" w:rsidRDefault="009A4380" w:rsidP="00655551">
                            <w:r>
                              <w:t>Figure 2 – Initial video player wireframe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5pt;margin-top:253.5pt;width:218.2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" filled="f" stroked="f">
                <v:textbox>
                  <w:txbxContent>
                    <w:p w:rsidR="009A4380" w:rsidRDefault="009A4380" w:rsidP="00655551">
                      <w:r>
                        <w:t>Figure 2 – Initial video player wireframe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5C08293" wp14:editId="455DE8E4">
            <wp:extent cx="5724525" cy="3219450"/>
            <wp:effectExtent l="0" t="0" r="9525" b="0"/>
            <wp:docPr id="2" name="Picture 2" descr="\\userfs\lt669\w2k\Desktop\SWENG - GUI Handin\Player 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userfs\lt669\w2k\Desktop\SWENG - GUI Handin\Player wirefra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51" w:rsidRDefault="00655551" w:rsidP="00914C94"/>
    <w:p w:rsidR="00655551" w:rsidRDefault="00655551" w:rsidP="00914C94"/>
    <w:p w:rsidR="00655551" w:rsidRPr="00655551" w:rsidRDefault="00655551" w:rsidP="00914C94">
      <w:pPr>
        <w:rPr>
          <w:u w:val="single"/>
        </w:rPr>
      </w:pPr>
    </w:p>
    <w:p w:rsidR="00655551" w:rsidRDefault="00655551" w:rsidP="00BF6D6D">
      <w:pPr>
        <w:pStyle w:val="Heading2"/>
      </w:pPr>
      <w:bookmarkStart w:id="4" w:name="_Toc413860230"/>
      <w:r w:rsidRPr="00655551">
        <w:t>Prototypes</w:t>
      </w:r>
      <w:bookmarkEnd w:id="4"/>
    </w:p>
    <w:p w:rsidR="00655551" w:rsidRDefault="00655551" w:rsidP="00914C94">
      <w:pPr>
        <w:rPr>
          <w:u w:val="single"/>
        </w:rPr>
      </w:pPr>
    </w:p>
    <w:p w:rsidR="00655551" w:rsidRDefault="00655551" w:rsidP="00914C94">
      <w:pPr>
        <w:rPr>
          <w:u w:val="singl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BC421A" wp14:editId="5740C007">
                <wp:simplePos x="0" y="0"/>
                <wp:positionH relativeFrom="column">
                  <wp:posOffset>1552575</wp:posOffset>
                </wp:positionH>
                <wp:positionV relativeFrom="paragraph">
                  <wp:posOffset>3270885</wp:posOffset>
                </wp:positionV>
                <wp:extent cx="2771775" cy="29527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4380" w:rsidRDefault="009A4380" w:rsidP="00655551">
                            <w:r>
                              <w:t>Figure 3 – LearnEasy prototype 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22.25pt;margin-top:257.55pt;width:218.2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" filled="f" stroked="f">
                <v:textbox>
                  <w:txbxContent>
                    <w:p w:rsidR="009A4380" w:rsidRDefault="009A4380" w:rsidP="00655551">
                      <w:r>
                        <w:t>Figure 3 – LearnEasy prototype GUI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eastAsia="en-GB"/>
        </w:rPr>
        <w:drawing>
          <wp:inline distT="0" distB="0" distL="0" distR="0" wp14:anchorId="6A13AB8D" wp14:editId="0FA9265A">
            <wp:extent cx="5724525" cy="3219450"/>
            <wp:effectExtent l="0" t="0" r="9525" b="0"/>
            <wp:docPr id="4" name="Picture 4" descr="\\userfs\lt669\w2k\Desktop\SWENG - GUI Handin\Learn Ea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userfs\lt669\w2k\Desktop\SWENG - GUI Handin\Learn Eas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51" w:rsidRDefault="00655551" w:rsidP="00914C94">
      <w:pPr>
        <w:rPr>
          <w:u w:val="single"/>
        </w:rPr>
      </w:pPr>
    </w:p>
    <w:p w:rsidR="00655551" w:rsidRDefault="00655551" w:rsidP="00914C94">
      <w:pPr>
        <w:rPr>
          <w:u w:val="single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311446" wp14:editId="60E3A981">
                <wp:simplePos x="0" y="0"/>
                <wp:positionH relativeFrom="column">
                  <wp:posOffset>1504950</wp:posOffset>
                </wp:positionH>
                <wp:positionV relativeFrom="paragraph">
                  <wp:posOffset>3314700</wp:posOffset>
                </wp:positionV>
                <wp:extent cx="2771775" cy="29527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4380" w:rsidRDefault="009A4380" w:rsidP="00655551">
                            <w:r>
                              <w:t>Figure 4 – TeachEasy prototype GUI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8.5pt;margin-top:261pt;width:218.2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" filled="f" stroked="f">
                <v:textbox>
                  <w:txbxContent>
                    <w:p w:rsidR="009A4380" w:rsidRDefault="009A4380" w:rsidP="00655551">
                      <w:r>
                        <w:t>Figure 4 – TeachEasy prototype GUI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  <w:lang w:eastAsia="en-GB"/>
        </w:rPr>
        <w:drawing>
          <wp:inline distT="0" distB="0" distL="0" distR="0" wp14:anchorId="18EA9F2B" wp14:editId="7BE8FE46">
            <wp:extent cx="5724525" cy="3219450"/>
            <wp:effectExtent l="0" t="0" r="9525" b="0"/>
            <wp:docPr id="5" name="Picture 5" descr="\\userfs\lt669\w2k\Desktop\SWENG - GUI Handin\Teach Ea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userfs\lt669\w2k\Desktop\SWENG - GUI Handin\Teach Eas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51" w:rsidRDefault="00655551" w:rsidP="00914C94">
      <w:pPr>
        <w:rPr>
          <w:u w:val="single"/>
        </w:rPr>
      </w:pPr>
    </w:p>
    <w:p w:rsidR="00655551" w:rsidRDefault="00655551" w:rsidP="00BF6D6D">
      <w:pPr>
        <w:pStyle w:val="Heading2"/>
      </w:pPr>
      <w:bookmarkStart w:id="5" w:name="_Toc413860231"/>
      <w:r>
        <w:t>Iteration 1 GUI</w:t>
      </w:r>
      <w:bookmarkEnd w:id="5"/>
    </w:p>
    <w:p w:rsidR="00BF6D6D" w:rsidRPr="00BF6D6D" w:rsidRDefault="00BF6D6D" w:rsidP="00BF6D6D"/>
    <w:p w:rsidR="00FD1270" w:rsidRPr="009A4380" w:rsidRDefault="00BF6D6D">
      <w:pPr>
        <w:rPr>
          <w:u w:val="single"/>
        </w:rPr>
      </w:pPr>
      <w:r>
        <w:rPr>
          <w:noProof/>
          <w:lang w:eastAsia="en-GB"/>
        </w:rPr>
        <w:drawing>
          <wp:inline distT="0" distB="0" distL="0" distR="0" wp14:anchorId="2F724311" wp14:editId="4D83A1E4">
            <wp:extent cx="5731510" cy="4398444"/>
            <wp:effectExtent l="0" t="0" r="2540" b="254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51" w:rsidRDefault="00655551" w:rsidP="00655551">
      <w:pPr>
        <w:pStyle w:val="Heading1"/>
      </w:pPr>
      <w:bookmarkStart w:id="6" w:name="_Toc413860232"/>
      <w:r>
        <w:lastRenderedPageBreak/>
        <w:t>Logos</w:t>
      </w:r>
      <w:r w:rsidR="005F3A01">
        <w:t xml:space="preserve"> Versions</w:t>
      </w:r>
      <w:bookmarkEnd w:id="6"/>
    </w:p>
    <w:p w:rsidR="00655551" w:rsidRPr="00FD1270" w:rsidRDefault="00655551" w:rsidP="00655551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923"/>
        <w:gridCol w:w="2383"/>
      </w:tblGrid>
      <w:tr w:rsidR="00FD1270" w:rsidRPr="00FD1270" w:rsidTr="009A4380">
        <w:trPr>
          <w:trHeight w:val="604"/>
        </w:trPr>
        <w:tc>
          <w:tcPr>
            <w:tcW w:w="1923" w:type="dxa"/>
          </w:tcPr>
          <w:p w:rsidR="00FD1270" w:rsidRPr="00FD1270" w:rsidRDefault="00FD1270" w:rsidP="00FD1270">
            <w:r w:rsidRPr="00FD1270">
              <w:t>Logo and version number</w:t>
            </w:r>
          </w:p>
        </w:tc>
        <w:tc>
          <w:tcPr>
            <w:tcW w:w="2383" w:type="dxa"/>
          </w:tcPr>
          <w:p w:rsidR="00FD1270" w:rsidRPr="00FD1270" w:rsidRDefault="00FD1270" w:rsidP="00FD1270"/>
        </w:tc>
      </w:tr>
      <w:tr w:rsidR="00FD1270" w:rsidTr="009A4380">
        <w:trPr>
          <w:trHeight w:val="2137"/>
        </w:trPr>
        <w:tc>
          <w:tcPr>
            <w:tcW w:w="1923" w:type="dxa"/>
          </w:tcPr>
          <w:p w:rsidR="00FD1270" w:rsidRPr="00FD1270" w:rsidRDefault="00FD1270" w:rsidP="00FD1270">
            <w:r w:rsidRPr="00FD1270">
              <w:t>LearnEasy</w:t>
            </w:r>
            <w:r>
              <w:t xml:space="preserve"> -</w:t>
            </w:r>
            <w:r w:rsidRPr="00FD1270">
              <w:t xml:space="preserve"> Version 1</w:t>
            </w:r>
          </w:p>
        </w:tc>
        <w:tc>
          <w:tcPr>
            <w:tcW w:w="2383" w:type="dxa"/>
          </w:tcPr>
          <w:p w:rsidR="00FD1270" w:rsidRDefault="00FD1270" w:rsidP="00FD1270">
            <w:pPr>
              <w:rPr>
                <w:u w:val="single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74624" behindDoc="1" locked="0" layoutInCell="1" allowOverlap="1" wp14:anchorId="4D0C4F3D" wp14:editId="6C48AA8E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1905</wp:posOffset>
                  </wp:positionV>
                  <wp:extent cx="1259205" cy="1285875"/>
                  <wp:effectExtent l="0" t="0" r="0" b="9525"/>
                  <wp:wrapThrough wrapText="bothSides">
                    <wp:wrapPolygon edited="0">
                      <wp:start x="0" y="0"/>
                      <wp:lineTo x="0" y="21440"/>
                      <wp:lineTo x="21241" y="21440"/>
                      <wp:lineTo x="21241" y="0"/>
                      <wp:lineTo x="0" y="0"/>
                    </wp:wrapPolygon>
                  </wp:wrapThrough>
                  <wp:docPr id="15" name="Picture 15" descr="\\userfs\lt669\w2k\Desktop\SWENG - GUI Handin\Logo iterations\Logo iterations\Learneasy_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userfs\lt669\w2k\Desktop\SWENG - GUI Handin\Logo iterations\Logo iterations\Learneasy_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20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D1270" w:rsidTr="009A4380">
        <w:trPr>
          <w:trHeight w:val="1117"/>
        </w:trPr>
        <w:tc>
          <w:tcPr>
            <w:tcW w:w="1923" w:type="dxa"/>
          </w:tcPr>
          <w:p w:rsidR="00FD1270" w:rsidRDefault="00FD1270" w:rsidP="00FD1270">
            <w:r>
              <w:t>LearnEasy – Version 2</w:t>
            </w:r>
          </w:p>
          <w:p w:rsidR="0006210D" w:rsidRDefault="0006210D" w:rsidP="00FD1270"/>
          <w:p w:rsidR="0006210D" w:rsidRDefault="0006210D" w:rsidP="00FD1270">
            <w:r>
              <w:t>Whitened out eyes to match TeachEasy V.4</w:t>
            </w:r>
          </w:p>
          <w:p w:rsidR="0006210D" w:rsidRPr="00FD1270" w:rsidRDefault="0006210D" w:rsidP="00FD1270">
            <w:r>
              <w:t>Also removed background colour (White)</w:t>
            </w:r>
          </w:p>
        </w:tc>
        <w:tc>
          <w:tcPr>
            <w:tcW w:w="2383" w:type="dxa"/>
          </w:tcPr>
          <w:p w:rsidR="00FD1270" w:rsidRDefault="00FD1270" w:rsidP="00FD1270">
            <w:pPr>
              <w:rPr>
                <w:u w:val="single"/>
              </w:rPr>
            </w:pPr>
            <w:r>
              <w:rPr>
                <w:noProof/>
                <w:u w:val="single"/>
                <w:lang w:eastAsia="en-GB"/>
              </w:rPr>
              <w:drawing>
                <wp:anchor distT="0" distB="0" distL="114300" distR="114300" simplePos="0" relativeHeight="251676672" behindDoc="1" locked="0" layoutInCell="1" allowOverlap="1" wp14:anchorId="73419B17" wp14:editId="36E7C2AF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37465</wp:posOffset>
                  </wp:positionV>
                  <wp:extent cx="1286510" cy="1314450"/>
                  <wp:effectExtent l="0" t="0" r="0" b="0"/>
                  <wp:wrapThrough wrapText="bothSides">
                    <wp:wrapPolygon edited="0">
                      <wp:start x="15033" y="0"/>
                      <wp:lineTo x="2239" y="939"/>
                      <wp:lineTo x="1919" y="2817"/>
                      <wp:lineTo x="4478" y="5322"/>
                      <wp:lineTo x="1599" y="10017"/>
                      <wp:lineTo x="1599" y="11270"/>
                      <wp:lineTo x="4478" y="15339"/>
                      <wp:lineTo x="2879" y="17530"/>
                      <wp:lineTo x="3198" y="20035"/>
                      <wp:lineTo x="15992" y="21287"/>
                      <wp:lineTo x="17591" y="21287"/>
                      <wp:lineTo x="18231" y="17843"/>
                      <wp:lineTo x="15992" y="15339"/>
                      <wp:lineTo x="18871" y="10957"/>
                      <wp:lineTo x="18231" y="1252"/>
                      <wp:lineTo x="16952" y="0"/>
                      <wp:lineTo x="15033" y="0"/>
                    </wp:wrapPolygon>
                  </wp:wrapThrough>
                  <wp:docPr id="16" name="Picture 16" descr="\\userfs\lt669\w2k\Desktop\SWENG - GUI Handin\Logo iterations\Logo iterations\Learneasy_v2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userfs\lt669\w2k\Desktop\SWENG - GUI Handin\Logo iterations\Logo iterations\Learneasy_v2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651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6210D" w:rsidTr="009A4380">
        <w:trPr>
          <w:trHeight w:val="1117"/>
        </w:trPr>
        <w:tc>
          <w:tcPr>
            <w:tcW w:w="1923" w:type="dxa"/>
          </w:tcPr>
          <w:p w:rsidR="0006210D" w:rsidRDefault="0006210D" w:rsidP="00FD1270">
            <w:r>
              <w:t>TeachEasy preview icon for TeachEasy GUI prototype</w:t>
            </w:r>
          </w:p>
          <w:p w:rsidR="0006210D" w:rsidRDefault="0006210D" w:rsidP="00FD1270"/>
          <w:p w:rsidR="0006210D" w:rsidRDefault="0006210D" w:rsidP="0006210D">
            <w:r>
              <w:t>Based on LearnEasy logo as the preview function allows them to view the lesson as a student would</w:t>
            </w:r>
          </w:p>
        </w:tc>
        <w:tc>
          <w:tcPr>
            <w:tcW w:w="2383" w:type="dxa"/>
          </w:tcPr>
          <w:p w:rsidR="0006210D" w:rsidRDefault="0006210D" w:rsidP="00FD1270">
            <w:pPr>
              <w:rPr>
                <w:noProof/>
                <w:u w:val="single"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86912" behindDoc="1" locked="0" layoutInCell="1" allowOverlap="1" wp14:anchorId="0F3B619B" wp14:editId="741C30DA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48260</wp:posOffset>
                  </wp:positionV>
                  <wp:extent cx="1361440" cy="1390650"/>
                  <wp:effectExtent l="0" t="0" r="0" b="0"/>
                  <wp:wrapThrough wrapText="bothSides">
                    <wp:wrapPolygon edited="0">
                      <wp:start x="15112" y="0"/>
                      <wp:lineTo x="2418" y="888"/>
                      <wp:lineTo x="2116" y="2959"/>
                      <wp:lineTo x="4534" y="5030"/>
                      <wp:lineTo x="1511" y="9764"/>
                      <wp:lineTo x="1511" y="12723"/>
                      <wp:lineTo x="4836" y="14499"/>
                      <wp:lineTo x="10578" y="14499"/>
                      <wp:lineTo x="10578" y="19233"/>
                      <wp:lineTo x="19646" y="21304"/>
                      <wp:lineTo x="21157" y="21304"/>
                      <wp:lineTo x="21157" y="20712"/>
                      <wp:lineTo x="10276" y="19233"/>
                      <wp:lineTo x="10578" y="14499"/>
                      <wp:lineTo x="15112" y="14499"/>
                      <wp:lineTo x="18739" y="12427"/>
                      <wp:lineTo x="17832" y="1184"/>
                      <wp:lineTo x="16623" y="0"/>
                      <wp:lineTo x="15112" y="0"/>
                    </wp:wrapPolygon>
                  </wp:wrapThrough>
                  <wp:docPr id="14" name="Picture 14" descr="\\userfs\lt669\w2k\Desktop\SWENG - GUI Handin\Logo iterations\Logo iterations\Learneasy_v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\\userfs\lt669\w2k\Desktop\SWENG - GUI Handin\Logo iterations\Logo iterations\Learneasy_v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144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7"/>
        <w:gridCol w:w="3071"/>
      </w:tblGrid>
      <w:tr w:rsidR="009A4380" w:rsidRPr="0006210D" w:rsidTr="009A4380">
        <w:trPr>
          <w:trHeight w:val="452"/>
        </w:trPr>
        <w:tc>
          <w:tcPr>
            <w:tcW w:w="1747" w:type="dxa"/>
          </w:tcPr>
          <w:p w:rsidR="0006210D" w:rsidRPr="0006210D" w:rsidRDefault="0006210D" w:rsidP="00914C94">
            <w:r w:rsidRPr="0006210D">
              <w:t>Logo and version number</w:t>
            </w:r>
          </w:p>
        </w:tc>
        <w:tc>
          <w:tcPr>
            <w:tcW w:w="3071" w:type="dxa"/>
          </w:tcPr>
          <w:p w:rsidR="0006210D" w:rsidRPr="0006210D" w:rsidRDefault="0006210D" w:rsidP="00914C94"/>
        </w:tc>
      </w:tr>
      <w:tr w:rsidR="009A4380" w:rsidRPr="0006210D" w:rsidTr="009A4380">
        <w:trPr>
          <w:trHeight w:val="1510"/>
        </w:trPr>
        <w:tc>
          <w:tcPr>
            <w:tcW w:w="1747" w:type="dxa"/>
          </w:tcPr>
          <w:p w:rsidR="0006210D" w:rsidRDefault="0006210D" w:rsidP="00914C94">
            <w:r w:rsidRPr="0006210D">
              <w:t>TeachEasy – V.1</w:t>
            </w:r>
          </w:p>
          <w:p w:rsidR="0006210D" w:rsidRDefault="0006210D" w:rsidP="00914C94"/>
          <w:p w:rsidR="0006210D" w:rsidRPr="0006210D" w:rsidRDefault="0006210D" w:rsidP="00914C94">
            <w:r>
              <w:t>Originally designed to look like LearnEasy</w:t>
            </w:r>
          </w:p>
        </w:tc>
        <w:tc>
          <w:tcPr>
            <w:tcW w:w="3071" w:type="dxa"/>
          </w:tcPr>
          <w:p w:rsidR="0006210D" w:rsidRPr="0006210D" w:rsidRDefault="0006210D" w:rsidP="00914C94">
            <w:r w:rsidRPr="0006210D">
              <w:rPr>
                <w:noProof/>
                <w:lang w:eastAsia="en-GB"/>
              </w:rPr>
              <w:drawing>
                <wp:anchor distT="0" distB="0" distL="114300" distR="114300" simplePos="0" relativeHeight="251678720" behindDoc="1" locked="0" layoutInCell="1" allowOverlap="1" wp14:anchorId="4426BC93" wp14:editId="1D1D3962">
                  <wp:simplePos x="0" y="0"/>
                  <wp:positionH relativeFrom="column">
                    <wp:posOffset>315595</wp:posOffset>
                  </wp:positionH>
                  <wp:positionV relativeFrom="paragraph">
                    <wp:posOffset>13335</wp:posOffset>
                  </wp:positionV>
                  <wp:extent cx="1106170" cy="1114425"/>
                  <wp:effectExtent l="0" t="0" r="0" b="9525"/>
                  <wp:wrapThrough wrapText="bothSides">
                    <wp:wrapPolygon edited="0">
                      <wp:start x="0" y="0"/>
                      <wp:lineTo x="0" y="21415"/>
                      <wp:lineTo x="21203" y="21415"/>
                      <wp:lineTo x="21203" y="0"/>
                      <wp:lineTo x="0" y="0"/>
                    </wp:wrapPolygon>
                  </wp:wrapThrough>
                  <wp:docPr id="21" name="Picture 21" descr="\\userfs\lt669\w2k\Desktop\SWENG - GUI Handin\Logo iterations\Logo iterations\Teacheasy_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\\userfs\lt669\w2k\Desktop\SWENG - GUI Handin\Logo iterations\Logo iterations\Teacheasy_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7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A4380" w:rsidRPr="0006210D" w:rsidTr="009A4380">
        <w:trPr>
          <w:trHeight w:val="1776"/>
        </w:trPr>
        <w:tc>
          <w:tcPr>
            <w:tcW w:w="1747" w:type="dxa"/>
          </w:tcPr>
          <w:p w:rsidR="0006210D" w:rsidRDefault="0006210D" w:rsidP="00914C94">
            <w:r>
              <w:t>TeachEasy – V.2</w:t>
            </w:r>
          </w:p>
          <w:p w:rsidR="0006210D" w:rsidRDefault="0006210D" w:rsidP="00914C94"/>
          <w:p w:rsidR="0006210D" w:rsidRPr="0006210D" w:rsidRDefault="0006210D" w:rsidP="00914C94">
            <w:r>
              <w:t>Changed the ‘character’</w:t>
            </w:r>
          </w:p>
        </w:tc>
        <w:tc>
          <w:tcPr>
            <w:tcW w:w="3071" w:type="dxa"/>
          </w:tcPr>
          <w:p w:rsidR="0006210D" w:rsidRPr="0006210D" w:rsidRDefault="0006210D" w:rsidP="00914C94">
            <w:r w:rsidRPr="0006210D">
              <w:rPr>
                <w:noProof/>
                <w:lang w:eastAsia="en-GB"/>
              </w:rPr>
              <w:drawing>
                <wp:anchor distT="0" distB="0" distL="114300" distR="114300" simplePos="0" relativeHeight="251680768" behindDoc="1" locked="0" layoutInCell="1" allowOverlap="1" wp14:anchorId="67637259" wp14:editId="6D26BFDC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-6350</wp:posOffset>
                  </wp:positionV>
                  <wp:extent cx="1309370" cy="1314450"/>
                  <wp:effectExtent l="0" t="0" r="5080" b="0"/>
                  <wp:wrapThrough wrapText="bothSides">
                    <wp:wrapPolygon edited="0">
                      <wp:start x="0" y="0"/>
                      <wp:lineTo x="0" y="21287"/>
                      <wp:lineTo x="21370" y="21287"/>
                      <wp:lineTo x="21370" y="0"/>
                      <wp:lineTo x="0" y="0"/>
                    </wp:wrapPolygon>
                  </wp:wrapThrough>
                  <wp:docPr id="22" name="Picture 22" descr="\\userfs\lt669\w2k\Desktop\SWENG - GUI Handin\Logo iterations\Logo iterations\Teacheasy_v2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\\userfs\lt669\w2k\Desktop\SWENG - GUI Handin\Logo iterations\Logo iterations\Teacheasy_v2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37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A4380" w:rsidRPr="0006210D" w:rsidTr="009A4380">
        <w:trPr>
          <w:trHeight w:val="1719"/>
        </w:trPr>
        <w:tc>
          <w:tcPr>
            <w:tcW w:w="1747" w:type="dxa"/>
          </w:tcPr>
          <w:p w:rsidR="0006210D" w:rsidRDefault="0006210D" w:rsidP="00914C94">
            <w:r>
              <w:t>TeachEasy –V.3</w:t>
            </w:r>
          </w:p>
          <w:p w:rsidR="0006210D" w:rsidRDefault="0006210D" w:rsidP="00914C94"/>
          <w:p w:rsidR="0006210D" w:rsidRPr="0006210D" w:rsidRDefault="0006210D" w:rsidP="00914C94">
            <w:r>
              <w:t>Changed text to match LearnEasy for continuity</w:t>
            </w:r>
          </w:p>
        </w:tc>
        <w:tc>
          <w:tcPr>
            <w:tcW w:w="3071" w:type="dxa"/>
          </w:tcPr>
          <w:p w:rsidR="0006210D" w:rsidRPr="0006210D" w:rsidRDefault="0006210D" w:rsidP="00914C94">
            <w:r w:rsidRPr="0006210D">
              <w:rPr>
                <w:noProof/>
                <w:lang w:eastAsia="en-GB"/>
              </w:rPr>
              <w:drawing>
                <wp:anchor distT="0" distB="0" distL="114300" distR="114300" simplePos="0" relativeHeight="251682816" behindDoc="1" locked="0" layoutInCell="1" allowOverlap="1" wp14:anchorId="202253C4" wp14:editId="5FF45AF2">
                  <wp:simplePos x="0" y="0"/>
                  <wp:positionH relativeFrom="column">
                    <wp:posOffset>267335</wp:posOffset>
                  </wp:positionH>
                  <wp:positionV relativeFrom="paragraph">
                    <wp:posOffset>8255</wp:posOffset>
                  </wp:positionV>
                  <wp:extent cx="1285875" cy="1285875"/>
                  <wp:effectExtent l="0" t="0" r="9525" b="9525"/>
                  <wp:wrapThrough wrapText="bothSides">
                    <wp:wrapPolygon edited="0">
                      <wp:start x="0" y="0"/>
                      <wp:lineTo x="0" y="21440"/>
                      <wp:lineTo x="21440" y="21440"/>
                      <wp:lineTo x="21440" y="0"/>
                      <wp:lineTo x="0" y="0"/>
                    </wp:wrapPolygon>
                  </wp:wrapThrough>
                  <wp:docPr id="9" name="Picture 9" descr="\\userfs\lt669\w2k\Desktop\SWENG - GUI Handin\Logo iterations\Logo iterations\Teacheasy_v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userfs\lt669\w2k\Desktop\SWENG - GUI Handin\Logo iterations\Logo iterations\Teacheasy_v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A4380" w:rsidRPr="0006210D" w:rsidTr="009A4380">
        <w:trPr>
          <w:trHeight w:val="2078"/>
        </w:trPr>
        <w:tc>
          <w:tcPr>
            <w:tcW w:w="1747" w:type="dxa"/>
          </w:tcPr>
          <w:p w:rsidR="0006210D" w:rsidRDefault="0006210D" w:rsidP="00914C94">
            <w:r>
              <w:t>TeachEasy – V.4</w:t>
            </w:r>
          </w:p>
          <w:p w:rsidR="0006210D" w:rsidRDefault="0006210D" w:rsidP="00914C94"/>
          <w:p w:rsidR="0006210D" w:rsidRDefault="0006210D" w:rsidP="00914C94">
            <w:r>
              <w:t>Changed colour of glasses frames to match LearnEasy</w:t>
            </w:r>
          </w:p>
          <w:p w:rsidR="0006210D" w:rsidRDefault="0006210D" w:rsidP="00914C94"/>
          <w:p w:rsidR="0006210D" w:rsidRPr="0006210D" w:rsidRDefault="0006210D" w:rsidP="00914C94">
            <w:r>
              <w:t>Also removed background colour (White)</w:t>
            </w:r>
          </w:p>
        </w:tc>
        <w:tc>
          <w:tcPr>
            <w:tcW w:w="3071" w:type="dxa"/>
          </w:tcPr>
          <w:p w:rsidR="0006210D" w:rsidRPr="0006210D" w:rsidRDefault="0006210D" w:rsidP="00914C94">
            <w:r w:rsidRPr="0006210D">
              <w:rPr>
                <w:noProof/>
                <w:lang w:eastAsia="en-GB"/>
              </w:rPr>
              <w:drawing>
                <wp:anchor distT="0" distB="0" distL="114300" distR="114300" simplePos="0" relativeHeight="251684864" behindDoc="1" locked="0" layoutInCell="1" allowOverlap="1" wp14:anchorId="3C8F2BDD" wp14:editId="5B92837E">
                  <wp:simplePos x="0" y="0"/>
                  <wp:positionH relativeFrom="column">
                    <wp:posOffset>161290</wp:posOffset>
                  </wp:positionH>
                  <wp:positionV relativeFrom="paragraph">
                    <wp:posOffset>85725</wp:posOffset>
                  </wp:positionV>
                  <wp:extent cx="1405890" cy="1405890"/>
                  <wp:effectExtent l="0" t="0" r="0" b="0"/>
                  <wp:wrapThrough wrapText="bothSides">
                    <wp:wrapPolygon edited="0">
                      <wp:start x="12293" y="0"/>
                      <wp:lineTo x="5268" y="4976"/>
                      <wp:lineTo x="3512" y="7610"/>
                      <wp:lineTo x="3220" y="10244"/>
                      <wp:lineTo x="6439" y="14341"/>
                      <wp:lineTo x="2927" y="16098"/>
                      <wp:lineTo x="2341" y="16683"/>
                      <wp:lineTo x="2927" y="19317"/>
                      <wp:lineTo x="16098" y="20488"/>
                      <wp:lineTo x="17854" y="20488"/>
                      <wp:lineTo x="19024" y="17854"/>
                      <wp:lineTo x="17854" y="16390"/>
                      <wp:lineTo x="14927" y="14341"/>
                      <wp:lineTo x="17561" y="10537"/>
                      <wp:lineTo x="17561" y="7610"/>
                      <wp:lineTo x="15805" y="4976"/>
                      <wp:lineTo x="13756" y="0"/>
                      <wp:lineTo x="12293" y="0"/>
                    </wp:wrapPolygon>
                  </wp:wrapThrough>
                  <wp:docPr id="13" name="Picture 13" descr="\\userfs\lt669\w2k\Desktop\SWENG - GUI Handin\Logo iterations\Logo iterations\Teacheasy_v2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\\userfs\lt669\w2k\Desktop\SWENG - GUI Handin\Logo iterations\Logo iterations\Teacheasy_v2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890" cy="140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BE75B6" w:rsidRDefault="00BE75B6" w:rsidP="00BE75B6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en-GB"/>
        </w:rPr>
      </w:pPr>
    </w:p>
    <w:p w:rsidR="000C279D" w:rsidRDefault="000C279D" w:rsidP="00BE75B6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en-GB"/>
        </w:rPr>
      </w:pPr>
    </w:p>
    <w:p w:rsidR="000C279D" w:rsidRDefault="000C279D" w:rsidP="00BE75B6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en-GB"/>
        </w:rPr>
      </w:pPr>
    </w:p>
    <w:p w:rsidR="000C279D" w:rsidRDefault="000C279D" w:rsidP="00BE75B6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en-GB"/>
        </w:rPr>
      </w:pPr>
    </w:p>
    <w:p w:rsidR="000C279D" w:rsidRDefault="000C279D" w:rsidP="00BE75B6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en-GB"/>
        </w:rPr>
      </w:pPr>
    </w:p>
    <w:p w:rsidR="0050778D" w:rsidRDefault="0050778D" w:rsidP="00BE75B6">
      <w:pPr>
        <w:rPr>
          <w:rFonts w:asciiTheme="majorHAnsi" w:eastAsiaTheme="majorEastAsia" w:hAnsiTheme="majorHAnsi" w:cstheme="majorBidi"/>
          <w:noProof/>
          <w:color w:val="365F91" w:themeColor="accent1" w:themeShade="BF"/>
          <w:sz w:val="28"/>
          <w:szCs w:val="28"/>
          <w:lang w:eastAsia="en-GB"/>
        </w:rPr>
      </w:pPr>
    </w:p>
    <w:p w:rsidR="00655551" w:rsidRDefault="0006210D" w:rsidP="0006210D">
      <w:pPr>
        <w:pStyle w:val="Heading1"/>
      </w:pPr>
      <w:bookmarkStart w:id="7" w:name="_Toc413860233"/>
      <w:r>
        <w:lastRenderedPageBreak/>
        <w:t>Company Logo</w:t>
      </w:r>
      <w:r w:rsidR="005F3A01">
        <w:t xml:space="preserve"> Versions</w:t>
      </w:r>
      <w:bookmarkEnd w:id="7"/>
    </w:p>
    <w:p w:rsidR="0006210D" w:rsidRDefault="0006210D" w:rsidP="0006210D"/>
    <w:tbl>
      <w:tblPr>
        <w:tblStyle w:val="TableGrid"/>
        <w:tblW w:w="10144" w:type="dxa"/>
        <w:tblLook w:val="04A0" w:firstRow="1" w:lastRow="0" w:firstColumn="1" w:lastColumn="0" w:noHBand="0" w:noVBand="1"/>
      </w:tblPr>
      <w:tblGrid>
        <w:gridCol w:w="3493"/>
        <w:gridCol w:w="6651"/>
      </w:tblGrid>
      <w:tr w:rsidR="00BE75B6" w:rsidTr="00022A87">
        <w:trPr>
          <w:trHeight w:val="1380"/>
        </w:trPr>
        <w:tc>
          <w:tcPr>
            <w:tcW w:w="3493" w:type="dxa"/>
          </w:tcPr>
          <w:p w:rsidR="00BE75B6" w:rsidRDefault="00BE75B6" w:rsidP="0006210D">
            <w:r>
              <w:t>First two company logo ideas.</w:t>
            </w:r>
          </w:p>
          <w:p w:rsidR="00BE75B6" w:rsidRDefault="00022A87" w:rsidP="00022A87">
            <w:r>
              <w:t>Logo [2]</w:t>
            </w:r>
            <w:r w:rsidR="00BE75B6">
              <w:t xml:space="preserve"> w</w:t>
            </w:r>
            <w:r>
              <w:t>as</w:t>
            </w:r>
            <w:r w:rsidR="00BE75B6">
              <w:t xml:space="preserve"> used for the initial QA manual</w:t>
            </w:r>
            <w:r>
              <w:t>.</w:t>
            </w:r>
          </w:p>
        </w:tc>
        <w:tc>
          <w:tcPr>
            <w:tcW w:w="6651" w:type="dxa"/>
          </w:tcPr>
          <w:p w:rsidR="00BE75B6" w:rsidRDefault="00022A87" w:rsidP="0006210D"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1CF99B8" wp14:editId="54490F2C">
                      <wp:simplePos x="0" y="0"/>
                      <wp:positionH relativeFrom="column">
                        <wp:posOffset>2494915</wp:posOffset>
                      </wp:positionH>
                      <wp:positionV relativeFrom="paragraph">
                        <wp:posOffset>431165</wp:posOffset>
                      </wp:positionV>
                      <wp:extent cx="381000" cy="285750"/>
                      <wp:effectExtent l="0" t="0" r="0" b="0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A4380" w:rsidRDefault="009A4380" w:rsidP="00022A87">
                                  <w:r>
                                    <w:t>[2]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196.45pt;margin-top:33.95pt;width:30pt;height:22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" stroked="f">
                      <v:textbox>
                        <w:txbxContent>
                          <w:p w:rsidR="009A4380" w:rsidRDefault="009A4380" w:rsidP="00022A87">
                            <w:r>
                              <w:t>[2]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1D7E7F9" wp14:editId="22EAFEE5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59690</wp:posOffset>
                      </wp:positionV>
                      <wp:extent cx="381000" cy="285750"/>
                      <wp:effectExtent l="0" t="0" r="0" b="0"/>
                      <wp:wrapNone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1000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A4380" w:rsidRDefault="009A4380" w:rsidP="00022A87">
                                  <w:r>
                                    <w:t>[1]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margin-left:-1.55pt;margin-top:4.7pt;width:30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" stroked="f">
                      <v:textbox>
                        <w:txbxContent>
                          <w:p w:rsidR="009A4380" w:rsidRDefault="009A4380" w:rsidP="00022A87">
                            <w:r>
                              <w:t>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en-GB"/>
              </w:rPr>
              <w:drawing>
                <wp:anchor distT="0" distB="0" distL="114300" distR="114300" simplePos="0" relativeHeight="251691008" behindDoc="1" locked="0" layoutInCell="1" allowOverlap="1" wp14:anchorId="2C415CF4" wp14:editId="6297B43C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2540</wp:posOffset>
                  </wp:positionV>
                  <wp:extent cx="1026160" cy="857250"/>
                  <wp:effectExtent l="0" t="0" r="2540" b="0"/>
                  <wp:wrapThrough wrapText="bothSides">
                    <wp:wrapPolygon edited="0">
                      <wp:start x="0" y="0"/>
                      <wp:lineTo x="0" y="21120"/>
                      <wp:lineTo x="21252" y="21120"/>
                      <wp:lineTo x="21252" y="0"/>
                      <wp:lineTo x="0" y="0"/>
                    </wp:wrapPolygon>
                  </wp:wrapThrough>
                  <wp:docPr id="23" name="Picture 23" descr="\\userfs\lt669\w2k\Desktop\SWENG - GUI Handin\Company Logo Iterations\Company Logo Iterations\Logo_v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userfs\lt669\w2k\Desktop\SWENG - GUI Handin\Company Logo Iterations\Company Logo Iterations\Logo_v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16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anchor distT="0" distB="0" distL="114300" distR="114300" simplePos="0" relativeHeight="251689984" behindDoc="1" locked="0" layoutInCell="1" allowOverlap="1" wp14:anchorId="70EA5974" wp14:editId="6976BA6A">
                  <wp:simplePos x="0" y="0"/>
                  <wp:positionH relativeFrom="column">
                    <wp:posOffset>2153920</wp:posOffset>
                  </wp:positionH>
                  <wp:positionV relativeFrom="paragraph">
                    <wp:posOffset>50165</wp:posOffset>
                  </wp:positionV>
                  <wp:extent cx="1685925" cy="813435"/>
                  <wp:effectExtent l="0" t="0" r="9525" b="5715"/>
                  <wp:wrapThrough wrapText="bothSides">
                    <wp:wrapPolygon edited="0">
                      <wp:start x="0" y="0"/>
                      <wp:lineTo x="0" y="21246"/>
                      <wp:lineTo x="21478" y="21246"/>
                      <wp:lineTo x="21478" y="0"/>
                      <wp:lineTo x="0" y="0"/>
                    </wp:wrapPolygon>
                  </wp:wrapThrough>
                  <wp:docPr id="24" name="Picture 24" descr="\\userfs\lt669\w2k\Desktop\SWENG - GUI Handin\Company Logo Iterations\Company Logo Iterations\Logo_v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userfs\lt669\w2k\Desktop\SWENG - GUI Handin\Company Logo Iterations\Company Logo Iterations\Logo_v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E75B6" w:rsidTr="00022A87">
        <w:trPr>
          <w:trHeight w:val="2419"/>
        </w:trPr>
        <w:tc>
          <w:tcPr>
            <w:tcW w:w="3493" w:type="dxa"/>
          </w:tcPr>
          <w:p w:rsidR="00BE75B6" w:rsidRDefault="00BE75B6" w:rsidP="00022A87">
            <w:r>
              <w:t xml:space="preserve">New company logo designed based on the </w:t>
            </w:r>
            <w:proofErr w:type="spellStart"/>
            <w:r>
              <w:t>Grek</w:t>
            </w:r>
            <w:proofErr w:type="spellEnd"/>
            <w:r>
              <w:t xml:space="preserve"> spelling of Sofia</w:t>
            </w:r>
          </w:p>
        </w:tc>
        <w:tc>
          <w:tcPr>
            <w:tcW w:w="6651" w:type="dxa"/>
          </w:tcPr>
          <w:p w:rsidR="00BE75B6" w:rsidRDefault="00BE75B6" w:rsidP="0006210D">
            <w:r>
              <w:rPr>
                <w:noProof/>
                <w:lang w:eastAsia="en-GB"/>
              </w:rPr>
              <w:drawing>
                <wp:anchor distT="0" distB="0" distL="114300" distR="114300" simplePos="0" relativeHeight="251687936" behindDoc="1" locked="0" layoutInCell="1" allowOverlap="1" wp14:anchorId="0ADA5758" wp14:editId="75556E7B">
                  <wp:simplePos x="0" y="0"/>
                  <wp:positionH relativeFrom="column">
                    <wp:posOffset>1132840</wp:posOffset>
                  </wp:positionH>
                  <wp:positionV relativeFrom="paragraph">
                    <wp:posOffset>167640</wp:posOffset>
                  </wp:positionV>
                  <wp:extent cx="2895600" cy="1201420"/>
                  <wp:effectExtent l="0" t="0" r="0" b="0"/>
                  <wp:wrapThrough wrapText="bothSides">
                    <wp:wrapPolygon edited="0">
                      <wp:start x="0" y="0"/>
                      <wp:lineTo x="0" y="21235"/>
                      <wp:lineTo x="21458" y="21235"/>
                      <wp:lineTo x="21458" y="0"/>
                      <wp:lineTo x="0" y="0"/>
                    </wp:wrapPolygon>
                  </wp:wrapThrough>
                  <wp:docPr id="26" name="Picture 26" descr="\\userfs\lt669\w2k\Desktop\SWENG - GUI Handin\Company Logo Iterations\Company Logo Iterations\sofia logo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\\userfs\lt669\w2k\Desktop\SWENG - GUI Handin\Company Logo Iterations\Company Logo Iterations\sofia logo0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drawing>
                <wp:anchor distT="0" distB="0" distL="114300" distR="114300" simplePos="0" relativeHeight="251688960" behindDoc="1" locked="0" layoutInCell="1" allowOverlap="1" wp14:anchorId="697C68A1" wp14:editId="64C6E3B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-3810</wp:posOffset>
                  </wp:positionV>
                  <wp:extent cx="934085" cy="1485900"/>
                  <wp:effectExtent l="0" t="0" r="0" b="0"/>
                  <wp:wrapThrough wrapText="bothSides">
                    <wp:wrapPolygon edited="0">
                      <wp:start x="0" y="0"/>
                      <wp:lineTo x="0" y="21323"/>
                      <wp:lineTo x="21145" y="21323"/>
                      <wp:lineTo x="21145" y="0"/>
                      <wp:lineTo x="0" y="0"/>
                    </wp:wrapPolygon>
                  </wp:wrapThrough>
                  <wp:docPr id="25" name="Picture 25" descr="\\userfs\lt669\w2k\Desktop\SWENG - GUI Handin\Company Logo Iterations\Company Logo Iterations\Sofia-Greek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\\userfs\lt669\w2k\Desktop\SWENG - GUI Handin\Company Logo Iterations\Company Logo Iterations\Sofia-Greek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08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E75B6" w:rsidTr="00022A87">
        <w:trPr>
          <w:trHeight w:val="1721"/>
        </w:trPr>
        <w:tc>
          <w:tcPr>
            <w:tcW w:w="3493" w:type="dxa"/>
          </w:tcPr>
          <w:p w:rsidR="00BE75B6" w:rsidRDefault="00BE75B6" w:rsidP="00BE75B6">
            <w:r>
              <w:t>More detailed version of the new logo with added English spelling at the bottom for clarity of our company name and blending the bottom text in with the logo</w:t>
            </w:r>
          </w:p>
        </w:tc>
        <w:tc>
          <w:tcPr>
            <w:tcW w:w="6651" w:type="dxa"/>
          </w:tcPr>
          <w:p w:rsidR="00BE75B6" w:rsidRDefault="00BE75B6" w:rsidP="0006210D">
            <w:r>
              <w:rPr>
                <w:noProof/>
                <w:lang w:eastAsia="en-GB"/>
              </w:rPr>
              <w:drawing>
                <wp:inline distT="0" distB="0" distL="0" distR="0" wp14:anchorId="3D1BE882" wp14:editId="72B3A00F">
                  <wp:extent cx="4084493" cy="1695450"/>
                  <wp:effectExtent l="0" t="0" r="0" b="0"/>
                  <wp:docPr id="28" name="Picture 28" descr="\\userfs\lt669\w2k\Desktop\SWENG - GUI Handin\Company Logo Iterations\Company Logo Iterations\sofia logo_2.2x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\\userfs\lt669\w2k\Desktop\SWENG - GUI Handin\Company Logo Iterations\Company Logo Iterations\sofia logo_2.2x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6306" cy="170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5B6" w:rsidTr="00022A87">
        <w:trPr>
          <w:trHeight w:val="264"/>
        </w:trPr>
        <w:tc>
          <w:tcPr>
            <w:tcW w:w="3493" w:type="dxa"/>
          </w:tcPr>
          <w:p w:rsidR="00BE75B6" w:rsidRDefault="00BE75B6" w:rsidP="0006210D">
            <w:r>
              <w:t xml:space="preserve">Movement of text position to make it look central to the logo </w:t>
            </w:r>
          </w:p>
        </w:tc>
        <w:tc>
          <w:tcPr>
            <w:tcW w:w="6651" w:type="dxa"/>
          </w:tcPr>
          <w:p w:rsidR="00BE75B6" w:rsidRDefault="00BE75B6" w:rsidP="0006210D">
            <w:r>
              <w:rPr>
                <w:noProof/>
                <w:lang w:eastAsia="en-GB"/>
              </w:rPr>
              <w:drawing>
                <wp:inline distT="0" distB="0" distL="0" distR="0" wp14:anchorId="701061AC" wp14:editId="3F7FF7D9">
                  <wp:extent cx="4086225" cy="1696170"/>
                  <wp:effectExtent l="0" t="0" r="0" b="0"/>
                  <wp:docPr id="29" name="Picture 29" descr="\\userfs\lt669\w2k\Desktop\SWENG - GUI Handin\Company Logo Iterations\Company Logo Iterations\sofia logo_2.3xc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\\userfs\lt669\w2k\Desktop\SWENG - GUI Handin\Company Logo Iterations\Company Logo Iterations\sofia logo_2.3xc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1366" cy="1698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10D" w:rsidRPr="0006210D" w:rsidRDefault="0006210D" w:rsidP="0006210D"/>
    <w:sectPr w:rsidR="0006210D" w:rsidRPr="00062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176A7"/>
    <w:multiLevelType w:val="hybridMultilevel"/>
    <w:tmpl w:val="4A34FE06"/>
    <w:lvl w:ilvl="0" w:tplc="7E54F39A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22B16"/>
    <w:multiLevelType w:val="hybridMultilevel"/>
    <w:tmpl w:val="65F6E7DC"/>
    <w:lvl w:ilvl="0" w:tplc="F07EA2A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4E4288"/>
    <w:multiLevelType w:val="hybridMultilevel"/>
    <w:tmpl w:val="8C4A9526"/>
    <w:lvl w:ilvl="0" w:tplc="981035D4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C94"/>
    <w:rsid w:val="00022A87"/>
    <w:rsid w:val="0006210D"/>
    <w:rsid w:val="000C279D"/>
    <w:rsid w:val="001C5296"/>
    <w:rsid w:val="0050778D"/>
    <w:rsid w:val="005F3A01"/>
    <w:rsid w:val="00655551"/>
    <w:rsid w:val="00724E37"/>
    <w:rsid w:val="00737CF1"/>
    <w:rsid w:val="00914C94"/>
    <w:rsid w:val="009A4380"/>
    <w:rsid w:val="00BE75B6"/>
    <w:rsid w:val="00BF6D6D"/>
    <w:rsid w:val="00FD1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79D"/>
    <w:pPr>
      <w:keepNext/>
      <w:keepLines/>
      <w:numPr>
        <w:numId w:val="1"/>
      </w:numPr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E37"/>
    <w:pPr>
      <w:keepNext/>
      <w:keepLines/>
      <w:numPr>
        <w:numId w:val="3"/>
      </w:numPr>
      <w:spacing w:before="200" w:after="0"/>
      <w:outlineLvl w:val="1"/>
    </w:pPr>
    <w:rPr>
      <w:rFonts w:ascii="Arial" w:eastAsiaTheme="majorEastAsia" w:hAnsi="Arial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4C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4C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C279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24E37"/>
    <w:rPr>
      <w:rFonts w:ascii="Arial" w:eastAsiaTheme="majorEastAsia" w:hAnsi="Arial" w:cstheme="majorBidi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5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1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C279D"/>
    <w:pPr>
      <w:spacing w:after="100"/>
    </w:pPr>
    <w:rPr>
      <w:rFonts w:ascii="Arial" w:hAnsi="Arial"/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0C279D"/>
    <w:pPr>
      <w:tabs>
        <w:tab w:val="right" w:pos="9628"/>
      </w:tabs>
      <w:spacing w:after="100"/>
      <w:ind w:left="680"/>
    </w:pPr>
    <w:rPr>
      <w:rFonts w:ascii="Arial" w:hAnsi="Arial"/>
      <w:b/>
      <w:i/>
      <w:sz w:val="24"/>
    </w:rPr>
  </w:style>
  <w:style w:type="character" w:styleId="Hyperlink">
    <w:name w:val="Hyperlink"/>
    <w:basedOn w:val="DefaultParagraphFont"/>
    <w:uiPriority w:val="99"/>
    <w:unhideWhenUsed/>
    <w:rsid w:val="000C27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79D"/>
    <w:pPr>
      <w:keepNext/>
      <w:keepLines/>
      <w:numPr>
        <w:numId w:val="1"/>
      </w:numPr>
      <w:spacing w:before="480" w:after="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E37"/>
    <w:pPr>
      <w:keepNext/>
      <w:keepLines/>
      <w:numPr>
        <w:numId w:val="3"/>
      </w:numPr>
      <w:spacing w:before="200" w:after="0"/>
      <w:outlineLvl w:val="1"/>
    </w:pPr>
    <w:rPr>
      <w:rFonts w:ascii="Arial" w:eastAsiaTheme="majorEastAsia" w:hAnsi="Arial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4C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4C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C279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24E37"/>
    <w:rPr>
      <w:rFonts w:ascii="Arial" w:eastAsiaTheme="majorEastAsia" w:hAnsi="Arial" w:cstheme="majorBidi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55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5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12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C279D"/>
    <w:pPr>
      <w:spacing w:after="100"/>
    </w:pPr>
    <w:rPr>
      <w:rFonts w:ascii="Arial" w:hAnsi="Arial"/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0C279D"/>
    <w:pPr>
      <w:tabs>
        <w:tab w:val="right" w:pos="9628"/>
      </w:tabs>
      <w:spacing w:after="100"/>
      <w:ind w:left="680"/>
    </w:pPr>
    <w:rPr>
      <w:rFonts w:ascii="Arial" w:hAnsi="Arial"/>
      <w:b/>
      <w:i/>
      <w:sz w:val="24"/>
    </w:rPr>
  </w:style>
  <w:style w:type="character" w:styleId="Hyperlink">
    <w:name w:val="Hyperlink"/>
    <w:basedOn w:val="DefaultParagraphFont"/>
    <w:uiPriority w:val="99"/>
    <w:unhideWhenUsed/>
    <w:rsid w:val="000C27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FF243CF3.dotm</Template>
  <TotalTime>106</TotalTime>
  <Pages>8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York</Company>
  <LinksUpToDate>false</LinksUpToDate>
  <CharactersWithSpaces>2149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Lewis Thresh</dc:creator>
  <cp:lastModifiedBy>Lewis Thresh</cp:lastModifiedBy>
  <cp:revision>6</cp:revision>
  <dcterms:created xsi:type="dcterms:W3CDTF">2015-03-11T16:15:00Z</dcterms:created>
  <dcterms:modified xsi:type="dcterms:W3CDTF">2015-03-11T18:01:00Z</dcterms:modified>
</cp:coreProperties>
</file>